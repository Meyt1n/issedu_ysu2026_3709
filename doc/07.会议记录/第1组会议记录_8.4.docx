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杨欢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40</w:t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550B45A8">
            <w:pPr>
              <w:numPr>
                <w:ilvl w:val="0"/>
                <w:numId w:val="1"/>
              </w:num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由组员轮流发言，自己昨天的学习收获和想分享的内容</w:t>
            </w:r>
          </w:p>
          <w:p w14:paraId="0444F658">
            <w:pPr>
              <w:numPr>
                <w:ilvl w:val="0"/>
                <w:numId w:val="1"/>
              </w:num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组员互相答疑，交流经验</w:t>
            </w:r>
          </w:p>
          <w:p w14:paraId="0F359BEB">
            <w:pPr>
              <w:numPr>
                <w:ilvl w:val="0"/>
                <w:numId w:val="1"/>
              </w:num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组长杨天慕分享vibe coding使用相关经验，为组员打破信息差</w:t>
            </w:r>
          </w:p>
        </w:tc>
        <w:tc>
          <w:tcPr>
            <w:tcW w:w="4211" w:type="dxa"/>
            <w:gridSpan w:val="3"/>
          </w:tcPr>
          <w:p w14:paraId="34AD2A70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杨欢昨天学习了opencv相关内容，发表了相关经验</w:t>
            </w:r>
          </w:p>
          <w:p w14:paraId="6AC3DC38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张子涵昨天在学习的基础上学习了如何使用claude在github上寻找一些相关的项目寻找灵感</w:t>
            </w:r>
          </w:p>
          <w:p w14:paraId="0E1597C7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闫宇鑫与燕祎萌昨天感觉之前用的vibe coding有些不太好使，通过技术手段找到了更加好用的模型并已成功投入使用</w:t>
            </w:r>
          </w:p>
          <w:p w14:paraId="4A853656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组员之间的遗留问题在讨论中基本解决，且高效</w:t>
            </w:r>
          </w:p>
          <w:p w14:paraId="758D4E9B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通过组长杨天慕的分享，组员们获得了很多有用且丰富的信息，如何通过优化提示词使用更少的token获得更好的回答效果</w:t>
            </w:r>
          </w:p>
          <w:p w14:paraId="30BDB45A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747A7813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14D4A5C1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03777EF3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3191C6EC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25DADB4E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部分组员对OpenCV常用函数及参数掌握得还不够熟练，需要通过实际案例继续练习。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使用Claude在GitHub中查找项目时，如何判断项目质量和是否能够正常运行，还需要进一步总结方法。 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1D36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664A0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t>本次分享的相关工具和经验还缺少完整的实操演示，后续可安排组员进行项目展示和成果汇报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701" w:type="dxa"/>
            <w:vAlign w:val="center"/>
          </w:tcPr>
          <w:p w14:paraId="65D9E0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B51B8A"/>
    <w:multiLevelType w:val="singleLevel"/>
    <w:tmpl w:val="B5B51B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6B7DAF3"/>
    <w:multiLevelType w:val="singleLevel"/>
    <w:tmpl w:val="E6B7DA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1E84207A"/>
    <w:rsid w:val="46454217"/>
    <w:rsid w:val="494C56CF"/>
    <w:rsid w:val="5CC6692D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697</Words>
  <Characters>781</Characters>
  <Lines>1</Lines>
  <Paragraphs>1</Paragraphs>
  <TotalTime>19</TotalTime>
  <ScaleCrop>false</ScaleCrop>
  <LinksUpToDate>false</LinksUpToDate>
  <CharactersWithSpaces>822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2026-08-04T01:09:47Z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