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85187C" w14:paraId="2837A6BB" w14:textId="77777777">
        <w:tc>
          <w:tcPr>
            <w:tcW w:w="8359" w:type="dxa"/>
            <w:gridSpan w:val="6"/>
          </w:tcPr>
          <w:p w14:paraId="57FA139A" w14:textId="77777777" w:rsidR="0085187C" w:rsidRDefault="00F71CD5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:rsidR="0085187C" w14:paraId="4CB7916A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40C31817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 w14:textId="77777777" w:rsidR="0085187C" w:rsidRDefault="00F71CD5">
            <w:proofErr w:type="gramStart"/>
            <w:r>
              <w:rPr>
                <w:rFonts w:hint="eastAsia"/>
              </w:rPr>
              <w:t>杨天慕</w:t>
            </w:r>
            <w:proofErr w:type="gramEnd"/>
          </w:p>
        </w:tc>
        <w:tc>
          <w:tcPr>
            <w:tcW w:w="1376" w:type="dxa"/>
            <w:vAlign w:val="center"/>
          </w:tcPr>
          <w:p w14:paraId="2B392C20" w14:textId="77777777" w:rsidR="0085187C" w:rsidRDefault="00F71CD5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 w14:textId="5909CB9B" w:rsidR="0085187C" w:rsidRDefault="00F71CD5">
            <w:proofErr w:type="gramStart"/>
            <w:r>
              <w:rPr>
                <w:rFonts w:hint="eastAsia"/>
              </w:rPr>
              <w:t>杨天慕</w:t>
            </w:r>
            <w:proofErr w:type="gramEnd"/>
          </w:p>
        </w:tc>
      </w:tr>
      <w:tr w:rsidR="0085187C" w14:paraId="14D5A4F1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13ABD4C9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 w14:textId="77777777" w:rsidR="0085187C" w:rsidRDefault="00F71CD5">
            <w:r>
              <w:rPr>
                <w:rFonts w:hint="eastAsia"/>
              </w:rPr>
              <w:t>杨天慕，</w:t>
            </w:r>
            <w:bookmarkStart w:id="0" w:name="OLE_LINK1"/>
            <w:r>
              <w:rPr>
                <w:rFonts w:hint="eastAsia"/>
              </w:rPr>
              <w:t>杨欢，张子涵，燕祎萌，闫宇鑫</w:t>
            </w:r>
            <w:bookmarkEnd w:id="0"/>
          </w:p>
        </w:tc>
      </w:tr>
      <w:tr w:rsidR="0085187C" w14:paraId="2DAD43CB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F8A4297" w14:textId="77777777" w:rsidR="0085187C" w:rsidRDefault="00F71CD5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 w14:textId="663DBF3B" w:rsidR="0085187C" w:rsidRDefault="00F71C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28</w:t>
            </w:r>
            <w:r>
              <w:rPr>
                <w:b/>
              </w:rPr>
              <w:t xml:space="preserve"> </w:t>
            </w:r>
            <w:r w:rsidR="00E021BB">
              <w:rPr>
                <w:b/>
              </w:rPr>
              <w:t>8</w:t>
            </w:r>
            <w:r>
              <w:rPr>
                <w:rFonts w:hint="eastAsia"/>
                <w:b/>
              </w:rPr>
              <w:t>:</w:t>
            </w:r>
            <w:r w:rsidR="00E021BB">
              <w:rPr>
                <w:b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 w14:textId="77777777" w:rsidR="0085187C" w:rsidRDefault="00F71CD5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 w14:textId="7F05F952" w:rsidR="0085187C" w:rsidRDefault="00F71C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28</w:t>
            </w:r>
            <w:r>
              <w:rPr>
                <w:b/>
              </w:rPr>
              <w:t xml:space="preserve"> </w:t>
            </w:r>
            <w:r w:rsidR="00E021BB">
              <w:rPr>
                <w:b/>
              </w:rPr>
              <w:t>8</w:t>
            </w:r>
            <w:r>
              <w:rPr>
                <w:rFonts w:hint="eastAsia"/>
                <w:b/>
              </w:rPr>
              <w:t>:</w:t>
            </w:r>
            <w:r w:rsidR="00E021BB">
              <w:rPr>
                <w:b/>
              </w:rPr>
              <w:t>35</w:t>
            </w:r>
          </w:p>
        </w:tc>
      </w:tr>
      <w:tr w:rsidR="0085187C" w14:paraId="2AD3AE60" w14:textId="77777777">
        <w:trPr>
          <w:trHeight w:val="373"/>
        </w:trPr>
        <w:tc>
          <w:tcPr>
            <w:tcW w:w="4148" w:type="dxa"/>
            <w:gridSpan w:val="3"/>
            <w:vAlign w:val="center"/>
          </w:tcPr>
          <w:p w14:paraId="2F3CF694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85187C" w14:paraId="4F615DEF" w14:textId="77777777">
        <w:trPr>
          <w:trHeight w:val="4288"/>
        </w:trPr>
        <w:tc>
          <w:tcPr>
            <w:tcW w:w="4148" w:type="dxa"/>
            <w:gridSpan w:val="3"/>
          </w:tcPr>
          <w:p w14:paraId="31A4F6A6" w14:textId="77777777" w:rsidR="00F71CD5" w:rsidRDefault="00F71CD5" w:rsidP="00F71CD5">
            <w:r w:rsidRPr="00F71CD5">
              <w:rPr>
                <w:rFonts w:hint="eastAsia"/>
              </w:rPr>
              <w:t xml:space="preserve">1. </w:t>
            </w:r>
            <w:r w:rsidRPr="00F71CD5">
              <w:rPr>
                <w:rFonts w:hint="eastAsia"/>
              </w:rPr>
              <w:t>组员依次进行自我介绍，交流个人专业基础、技术特长和后续协作想法。</w:t>
            </w:r>
          </w:p>
          <w:p w14:paraId="20970171" w14:textId="77777777" w:rsidR="00F71CD5" w:rsidRDefault="00F71CD5" w:rsidP="00F71CD5">
            <w:r w:rsidRPr="00F71CD5">
              <w:rPr>
                <w:rFonts w:hint="eastAsia"/>
              </w:rPr>
              <w:t xml:space="preserve">2. </w:t>
            </w:r>
            <w:r w:rsidRPr="00F71CD5">
              <w:rPr>
                <w:rFonts w:hint="eastAsia"/>
              </w:rPr>
              <w:t>逐一检查各成员</w:t>
            </w:r>
            <w:r w:rsidRPr="00F71CD5">
              <w:rPr>
                <w:rFonts w:hint="eastAsia"/>
              </w:rPr>
              <w:t xml:space="preserve"> Claude Code </w:t>
            </w:r>
            <w:r w:rsidRPr="00F71CD5">
              <w:rPr>
                <w:rFonts w:hint="eastAsia"/>
              </w:rPr>
              <w:t>的安装、启动及基本使用情况，确认工具能够正常运行。</w:t>
            </w:r>
          </w:p>
          <w:p w14:paraId="5C1F1C4C" w14:textId="77777777" w:rsidR="00F71CD5" w:rsidRDefault="00F71CD5" w:rsidP="00F71CD5">
            <w:r w:rsidRPr="00F71CD5">
              <w:rPr>
                <w:rFonts w:hint="eastAsia"/>
              </w:rPr>
              <w:t xml:space="preserve">3. </w:t>
            </w:r>
            <w:r w:rsidRPr="00F71CD5">
              <w:rPr>
                <w:rFonts w:hint="eastAsia"/>
              </w:rPr>
              <w:t>由</w:t>
            </w:r>
            <w:proofErr w:type="gramStart"/>
            <w:r w:rsidRPr="00F71CD5">
              <w:rPr>
                <w:rFonts w:hint="eastAsia"/>
              </w:rPr>
              <w:t>杨天慕简要</w:t>
            </w:r>
            <w:proofErr w:type="gramEnd"/>
            <w:r w:rsidRPr="00F71CD5">
              <w:rPr>
                <w:rFonts w:hint="eastAsia"/>
              </w:rPr>
              <w:t>讲解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与</w:t>
            </w:r>
            <w:r w:rsidRPr="00F71CD5">
              <w:rPr>
                <w:rFonts w:hint="eastAsia"/>
              </w:rPr>
              <w:t xml:space="preserve"> GitHub </w:t>
            </w:r>
            <w:r w:rsidRPr="00F71CD5">
              <w:rPr>
                <w:rFonts w:hint="eastAsia"/>
              </w:rPr>
              <w:t>的基本概念、常用操作及二者之间的关系。</w:t>
            </w:r>
          </w:p>
          <w:p w14:paraId="308D7E0E" w14:textId="77777777" w:rsidR="00F71CD5" w:rsidRDefault="00F71CD5" w:rsidP="00F71CD5">
            <w:r w:rsidRPr="00F71CD5">
              <w:rPr>
                <w:rFonts w:hint="eastAsia"/>
              </w:rPr>
              <w:t xml:space="preserve">4. </w:t>
            </w:r>
            <w:proofErr w:type="gramStart"/>
            <w:r w:rsidRPr="00F71CD5">
              <w:rPr>
                <w:rFonts w:hint="eastAsia"/>
              </w:rPr>
              <w:t>杨天慕分享</w:t>
            </w:r>
            <w:proofErr w:type="gramEnd"/>
            <w:r w:rsidRPr="00F71CD5">
              <w:rPr>
                <w:rFonts w:hint="eastAsia"/>
              </w:rPr>
              <w:t xml:space="preserve"> Vibe Coding </w:t>
            </w:r>
            <w:r w:rsidRPr="00F71CD5">
              <w:rPr>
                <w:rFonts w:hint="eastAsia"/>
              </w:rPr>
              <w:t>理念：不必把重点放在逐行手敲代码，更重要的是明确需求、拆解任务，并准确地向</w:t>
            </w:r>
            <w:r w:rsidRPr="00F71CD5">
              <w:rPr>
                <w:rFonts w:hint="eastAsia"/>
              </w:rPr>
              <w:t xml:space="preserve"> AI </w:t>
            </w:r>
            <w:r w:rsidRPr="00F71CD5">
              <w:rPr>
                <w:rFonts w:hint="eastAsia"/>
              </w:rPr>
              <w:t>描述目标、约束和预期结果。</w:t>
            </w:r>
          </w:p>
          <w:p w14:paraId="3379F43E" w14:textId="3F29AEE3" w:rsidR="0085187C" w:rsidRDefault="00F71CD5" w:rsidP="00F71CD5">
            <w:r w:rsidRPr="00F71CD5">
              <w:rPr>
                <w:rFonts w:hint="eastAsia"/>
              </w:rPr>
              <w:t xml:space="preserve">5. </w:t>
            </w:r>
            <w:r w:rsidRPr="00F71CD5">
              <w:rPr>
                <w:rFonts w:hint="eastAsia"/>
              </w:rPr>
              <w:t>讨论并明确后续项目使用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和</w:t>
            </w:r>
            <w:r w:rsidRPr="00F71CD5">
              <w:rPr>
                <w:rFonts w:hint="eastAsia"/>
              </w:rPr>
              <w:t xml:space="preserve"> GitHub </w:t>
            </w:r>
            <w:r w:rsidRPr="00F71CD5">
              <w:rPr>
                <w:rFonts w:hint="eastAsia"/>
              </w:rPr>
              <w:t>开展团队协作与代码版本管理。</w:t>
            </w:r>
          </w:p>
        </w:tc>
        <w:tc>
          <w:tcPr>
            <w:tcW w:w="4211" w:type="dxa"/>
            <w:gridSpan w:val="3"/>
          </w:tcPr>
          <w:p w14:paraId="6A9EE6A9" w14:textId="77777777" w:rsidR="00F71CD5" w:rsidRDefault="00F71CD5" w:rsidP="00F71CD5">
            <w:r w:rsidRPr="00F71CD5">
              <w:rPr>
                <w:rFonts w:hint="eastAsia"/>
              </w:rPr>
              <w:t xml:space="preserve">1. </w:t>
            </w:r>
            <w:r w:rsidRPr="00F71CD5">
              <w:rPr>
                <w:rFonts w:hint="eastAsia"/>
              </w:rPr>
              <w:t>全体组员完成自我介绍，初步了解彼此的学习情况、技术基础和协作需求。</w:t>
            </w:r>
          </w:p>
          <w:p w14:paraId="6D03DF7F" w14:textId="77777777" w:rsidR="00F71CD5" w:rsidRDefault="00F71CD5" w:rsidP="00F71CD5">
            <w:r w:rsidRPr="00F71CD5">
              <w:rPr>
                <w:rFonts w:hint="eastAsia"/>
              </w:rPr>
              <w:t xml:space="preserve">2. </w:t>
            </w:r>
            <w:r w:rsidRPr="00F71CD5">
              <w:rPr>
                <w:rFonts w:hint="eastAsia"/>
              </w:rPr>
              <w:t>完成</w:t>
            </w:r>
            <w:r w:rsidRPr="00F71CD5">
              <w:rPr>
                <w:rFonts w:hint="eastAsia"/>
              </w:rPr>
              <w:t xml:space="preserve"> Claude Code </w:t>
            </w:r>
            <w:r w:rsidRPr="00F71CD5">
              <w:rPr>
                <w:rFonts w:hint="eastAsia"/>
              </w:rPr>
              <w:t>使用情况检查；个别安装、登录或环境问题由组内继续协助排查。</w:t>
            </w:r>
          </w:p>
          <w:p w14:paraId="48A1FFE0" w14:textId="77777777" w:rsidR="00F71CD5" w:rsidRDefault="00F71CD5" w:rsidP="00F71CD5">
            <w:r w:rsidRPr="00F71CD5">
              <w:rPr>
                <w:rFonts w:hint="eastAsia"/>
              </w:rPr>
              <w:t xml:space="preserve">3. </w:t>
            </w:r>
            <w:r w:rsidRPr="00F71CD5">
              <w:rPr>
                <w:rFonts w:hint="eastAsia"/>
              </w:rPr>
              <w:t>明确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是分布式版本控制工具，</w:t>
            </w:r>
            <w:r w:rsidRPr="00F71CD5">
              <w:rPr>
                <w:rFonts w:hint="eastAsia"/>
              </w:rPr>
              <w:t xml:space="preserve">GitHub </w:t>
            </w:r>
            <w:r w:rsidRPr="00F71CD5">
              <w:rPr>
                <w:rFonts w:hint="eastAsia"/>
              </w:rPr>
              <w:t>是远程代码托管与协作平台，并了解</w:t>
            </w:r>
            <w:r w:rsidRPr="00F71CD5">
              <w:rPr>
                <w:rFonts w:hint="eastAsia"/>
              </w:rPr>
              <w:t xml:space="preserve"> clone</w:t>
            </w:r>
            <w:r w:rsidRPr="00F71CD5">
              <w:rPr>
                <w:rFonts w:hint="eastAsia"/>
              </w:rPr>
              <w:t>、</w:t>
            </w:r>
            <w:r w:rsidRPr="00F71CD5">
              <w:rPr>
                <w:rFonts w:hint="eastAsia"/>
              </w:rPr>
              <w:t>add</w:t>
            </w:r>
            <w:r w:rsidRPr="00F71CD5">
              <w:rPr>
                <w:rFonts w:hint="eastAsia"/>
              </w:rPr>
              <w:t>、</w:t>
            </w:r>
            <w:r w:rsidRPr="00F71CD5">
              <w:rPr>
                <w:rFonts w:hint="eastAsia"/>
              </w:rPr>
              <w:t>commit</w:t>
            </w:r>
            <w:r w:rsidRPr="00F71CD5">
              <w:rPr>
                <w:rFonts w:hint="eastAsia"/>
              </w:rPr>
              <w:t>、</w:t>
            </w:r>
            <w:r w:rsidRPr="00F71CD5">
              <w:rPr>
                <w:rFonts w:hint="eastAsia"/>
              </w:rPr>
              <w:t>pull</w:t>
            </w:r>
            <w:r w:rsidRPr="00F71CD5">
              <w:rPr>
                <w:rFonts w:hint="eastAsia"/>
              </w:rPr>
              <w:t>、</w:t>
            </w:r>
            <w:r w:rsidRPr="00F71CD5">
              <w:rPr>
                <w:rFonts w:hint="eastAsia"/>
              </w:rPr>
              <w:t>push</w:t>
            </w:r>
            <w:r w:rsidRPr="00F71CD5">
              <w:rPr>
                <w:rFonts w:hint="eastAsia"/>
              </w:rPr>
              <w:t>、</w:t>
            </w:r>
            <w:r w:rsidRPr="00F71CD5">
              <w:rPr>
                <w:rFonts w:hint="eastAsia"/>
              </w:rPr>
              <w:t xml:space="preserve">branch </w:t>
            </w:r>
            <w:r w:rsidRPr="00F71CD5">
              <w:rPr>
                <w:rFonts w:hint="eastAsia"/>
              </w:rPr>
              <w:t>等常用操作。</w:t>
            </w:r>
          </w:p>
          <w:p w14:paraId="09E20E38" w14:textId="77777777" w:rsidR="00F71CD5" w:rsidRDefault="00F71CD5" w:rsidP="00F71CD5">
            <w:r w:rsidRPr="00F71CD5">
              <w:rPr>
                <w:rFonts w:hint="eastAsia"/>
              </w:rPr>
              <w:t xml:space="preserve">4. </w:t>
            </w:r>
            <w:r w:rsidRPr="00F71CD5">
              <w:rPr>
                <w:rFonts w:hint="eastAsia"/>
              </w:rPr>
              <w:t>认识到</w:t>
            </w:r>
            <w:r w:rsidRPr="00F71CD5">
              <w:rPr>
                <w:rFonts w:hint="eastAsia"/>
              </w:rPr>
              <w:t xml:space="preserve"> Vibe Coding </w:t>
            </w:r>
            <w:r w:rsidRPr="00F71CD5">
              <w:rPr>
                <w:rFonts w:hint="eastAsia"/>
              </w:rPr>
              <w:t>并不等于完全不懂代码，而是把开发重点从“逐行编写”拓展到“理解需求、清晰表达、检查结果和持续迭代”。向</w:t>
            </w:r>
            <w:r w:rsidRPr="00F71CD5">
              <w:rPr>
                <w:rFonts w:hint="eastAsia"/>
              </w:rPr>
              <w:t xml:space="preserve"> AI </w:t>
            </w:r>
            <w:r w:rsidRPr="00F71CD5">
              <w:rPr>
                <w:rFonts w:hint="eastAsia"/>
              </w:rPr>
              <w:t>提出任务时，应说明功能目标、输入输出、技术约束和验收标准。</w:t>
            </w:r>
          </w:p>
          <w:p w14:paraId="404825A7" w14:textId="77777777" w:rsidR="00F71CD5" w:rsidRDefault="00F71CD5" w:rsidP="00F71CD5">
            <w:r w:rsidRPr="00F71CD5">
              <w:rPr>
                <w:rFonts w:hint="eastAsia"/>
              </w:rPr>
              <w:t xml:space="preserve">5. </w:t>
            </w:r>
            <w:r w:rsidRPr="00F71CD5">
              <w:rPr>
                <w:rFonts w:hint="eastAsia"/>
              </w:rPr>
              <w:t>后续团队代码统一通过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和</w:t>
            </w:r>
            <w:r w:rsidRPr="00F71CD5">
              <w:rPr>
                <w:rFonts w:hint="eastAsia"/>
              </w:rPr>
              <w:t xml:space="preserve"> GitHub </w:t>
            </w:r>
            <w:r w:rsidRPr="00F71CD5">
              <w:rPr>
                <w:rFonts w:hint="eastAsia"/>
              </w:rPr>
              <w:t>管理，功能尽量在独立分支开发，提交前同步远程代码，避免覆盖他人成果。</w:t>
            </w:r>
          </w:p>
          <w:p w14:paraId="26F9CBF7" w14:textId="2AD9510F" w:rsidR="0085187C" w:rsidRDefault="00F71CD5" w:rsidP="00F71CD5">
            <w:r w:rsidRPr="00F71CD5">
              <w:rPr>
                <w:rFonts w:hint="eastAsia"/>
              </w:rPr>
              <w:t xml:space="preserve">6. </w:t>
            </w:r>
            <w:r w:rsidRPr="00F71CD5">
              <w:rPr>
                <w:rFonts w:hint="eastAsia"/>
              </w:rPr>
              <w:t>下一步建立小组共享仓库，邀请全部成员加入，并完成个人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配置与首次提交测试。</w:t>
            </w:r>
          </w:p>
        </w:tc>
      </w:tr>
      <w:tr w:rsidR="0085187C" w14:paraId="29BF3CFA" w14:textId="77777777">
        <w:trPr>
          <w:trHeight w:val="270"/>
        </w:trPr>
        <w:tc>
          <w:tcPr>
            <w:tcW w:w="704" w:type="dxa"/>
          </w:tcPr>
          <w:p w14:paraId="7C712F6D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 w14:textId="77777777" w:rsidR="0085187C" w:rsidRDefault="00F71CD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F71CD5" w14:paraId="3F64E590" w14:textId="77777777" w:rsidTr="00A307E0">
        <w:trPr>
          <w:trHeight w:val="743"/>
        </w:trPr>
        <w:tc>
          <w:tcPr>
            <w:tcW w:w="704" w:type="dxa"/>
            <w:vAlign w:val="center"/>
          </w:tcPr>
          <w:p w14:paraId="57758CE0" w14:textId="77777777" w:rsidR="00F71CD5" w:rsidRDefault="00F71CD5" w:rsidP="00F71C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 w14:textId="7BB9E155" w:rsidR="00F71CD5" w:rsidRDefault="00F71CD5" w:rsidP="00F71CD5">
            <w:r w:rsidRPr="00F71CD5">
              <w:rPr>
                <w:rFonts w:hint="eastAsia"/>
              </w:rPr>
              <w:t>创建第</w:t>
            </w:r>
            <w:r w:rsidRPr="00F71CD5">
              <w:rPr>
                <w:rFonts w:hint="eastAsia"/>
              </w:rPr>
              <w:t>1</w:t>
            </w:r>
            <w:r w:rsidRPr="00F71CD5">
              <w:rPr>
                <w:rFonts w:hint="eastAsia"/>
              </w:rPr>
              <w:t>组</w:t>
            </w:r>
            <w:r w:rsidRPr="00F71CD5">
              <w:rPr>
                <w:rFonts w:hint="eastAsia"/>
              </w:rPr>
              <w:t xml:space="preserve"> GitHub </w:t>
            </w:r>
            <w:r w:rsidRPr="00F71CD5">
              <w:rPr>
                <w:rFonts w:hint="eastAsia"/>
              </w:rPr>
              <w:t>共享仓库，设置仓库说明并邀请所有成员加入。</w:t>
            </w:r>
          </w:p>
        </w:tc>
        <w:tc>
          <w:tcPr>
            <w:tcW w:w="1701" w:type="dxa"/>
          </w:tcPr>
          <w:p w14:paraId="514A240D" w14:textId="54B5E372" w:rsidR="00F71CD5" w:rsidRDefault="00F71CD5" w:rsidP="00F71CD5">
            <w:proofErr w:type="gramStart"/>
            <w:r w:rsidRPr="00EC79EB">
              <w:rPr>
                <w:rFonts w:hint="eastAsia"/>
              </w:rPr>
              <w:t>杨天慕</w:t>
            </w:r>
            <w:proofErr w:type="gramEnd"/>
          </w:p>
        </w:tc>
      </w:tr>
      <w:tr w:rsidR="00F71CD5" w14:paraId="13DA1E94" w14:textId="77777777" w:rsidTr="00A307E0">
        <w:trPr>
          <w:trHeight w:val="743"/>
        </w:trPr>
        <w:tc>
          <w:tcPr>
            <w:tcW w:w="704" w:type="dxa"/>
            <w:vAlign w:val="center"/>
          </w:tcPr>
          <w:p w14:paraId="338C76F6" w14:textId="77777777" w:rsidR="00F71CD5" w:rsidRDefault="00F71CD5" w:rsidP="00F71CD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 w14:textId="15A9D9B5" w:rsidR="00F71CD5" w:rsidRDefault="00F71CD5" w:rsidP="00F71CD5">
            <w:r w:rsidRPr="00F71CD5">
              <w:rPr>
                <w:rFonts w:hint="eastAsia"/>
              </w:rPr>
              <w:t>统一</w:t>
            </w:r>
            <w:r w:rsidRPr="00F71CD5">
              <w:rPr>
                <w:rFonts w:hint="eastAsia"/>
              </w:rPr>
              <w:t xml:space="preserve"> Git </w:t>
            </w:r>
            <w:r w:rsidRPr="00F71CD5">
              <w:rPr>
                <w:rFonts w:hint="eastAsia"/>
              </w:rPr>
              <w:t>用户信息、分支命名及提交信息规范，形成简要协作约定。</w:t>
            </w:r>
          </w:p>
        </w:tc>
        <w:tc>
          <w:tcPr>
            <w:tcW w:w="1701" w:type="dxa"/>
          </w:tcPr>
          <w:p w14:paraId="73A7D8A6" w14:textId="2AFDD8D6" w:rsidR="00F71CD5" w:rsidRDefault="00F71CD5" w:rsidP="00F71CD5">
            <w:r w:rsidRPr="00EC79EB">
              <w:rPr>
                <w:rFonts w:hint="eastAsia"/>
              </w:rPr>
              <w:t>杨天慕、</w:t>
            </w:r>
            <w:r>
              <w:rPr>
                <w:rFonts w:hint="eastAsia"/>
              </w:rPr>
              <w:t>杨欢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张子涵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燕祎萌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闫宇鑫</w:t>
            </w:r>
          </w:p>
        </w:tc>
      </w:tr>
      <w:tr w:rsidR="00F71CD5" w14:paraId="1D363232" w14:textId="77777777" w:rsidTr="00A307E0">
        <w:trPr>
          <w:trHeight w:val="743"/>
        </w:trPr>
        <w:tc>
          <w:tcPr>
            <w:tcW w:w="704" w:type="dxa"/>
            <w:vAlign w:val="center"/>
          </w:tcPr>
          <w:p w14:paraId="1664A0D5" w14:textId="77777777" w:rsidR="00F71CD5" w:rsidRDefault="00F71CD5" w:rsidP="00F71CD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 w14:textId="79B83492" w:rsidR="00F71CD5" w:rsidRDefault="00F71CD5" w:rsidP="00F71CD5">
            <w:r w:rsidRPr="00F71CD5">
              <w:rPr>
                <w:rFonts w:hint="eastAsia"/>
              </w:rPr>
              <w:t>每位成员完成仓库克隆、创建分支、提交并推送一次测试内容。</w:t>
            </w:r>
          </w:p>
        </w:tc>
        <w:tc>
          <w:tcPr>
            <w:tcW w:w="1701" w:type="dxa"/>
          </w:tcPr>
          <w:p w14:paraId="65D9E0AA" w14:textId="5048FA9C" w:rsidR="00F71CD5" w:rsidRDefault="00F71CD5" w:rsidP="00F71CD5">
            <w:r w:rsidRPr="00F71CD5">
              <w:rPr>
                <w:rFonts w:hint="eastAsia"/>
              </w:rPr>
              <w:t>杨天慕、杨欢、张子涵、燕祎萌、闫宇鑫</w:t>
            </w:r>
          </w:p>
        </w:tc>
      </w:tr>
    </w:tbl>
    <w:p w14:paraId="1D22106A" w14:textId="77777777" w:rsidR="0085187C" w:rsidRDefault="0085187C"/>
    <w:sectPr w:rsidR="00851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4C56CF"/>
    <w:rsid w:val="00085833"/>
    <w:rsid w:val="00363DD6"/>
    <w:rsid w:val="0085187C"/>
    <w:rsid w:val="00D67AC4"/>
    <w:rsid w:val="00E021BB"/>
    <w:rsid w:val="00ED0779"/>
    <w:rsid w:val="00F1777C"/>
    <w:rsid w:val="00F71CD5"/>
    <w:rsid w:val="494C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4CA1"/>
  <w15:docId w15:val="{4A8BEA63-704C-423C-AD11-EB1250A9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7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wechat_files\wxid_qkv5nks23og222_40ba\msg\file\2026-07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杨欢</dc:creator>
  <cp:lastModifiedBy>天慕 杨</cp:lastModifiedBy>
  <cp:revision>2</cp:revision>
  <dcterms:created xsi:type="dcterms:W3CDTF">2026-07-28T01:38:00Z</dcterms:created>
  <dcterms:modified xsi:type="dcterms:W3CDTF">2026-07-28T01:38:00Z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2052-12.1.0.26895</vt:lpwstr>
  </property>
</Properties>
</file>